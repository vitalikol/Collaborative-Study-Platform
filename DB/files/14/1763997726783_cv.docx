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6CD17" w14:textId="4B96FAAC" w:rsidR="00816216" w:rsidRDefault="004128CC" w:rsidP="00141A4C">
      <w:pPr>
        <w:pStyle w:val="Nzov"/>
      </w:pPr>
      <w:r>
        <w:t>Yaroslav Myrka</w:t>
      </w:r>
    </w:p>
    <w:p w14:paraId="4257C290" w14:textId="7F357D27" w:rsidR="00194045" w:rsidRPr="00194045" w:rsidRDefault="004128CC" w:rsidP="00141A4C">
      <w:pPr>
        <w:rPr>
          <w:rFonts w:cs="Times New Roman"/>
          <w:sz w:val="21"/>
          <w:szCs w:val="21"/>
          <w:shd w:val="clear" w:color="auto" w:fill="FFFFFF"/>
        </w:rPr>
      </w:pPr>
      <w:r>
        <w:t>Ul. Staré grunty 53, Bratislava</w:t>
      </w:r>
      <w:r w:rsidR="00685C9C">
        <w:rPr>
          <w:lang w:val="en-US"/>
        </w:rPr>
        <w:t xml:space="preserve">, </w:t>
      </w:r>
      <w:r w:rsidR="00685C9C" w:rsidRPr="00685C9C">
        <w:t>Slovenska</w:t>
      </w:r>
      <w:r w:rsidR="00685C9C">
        <w:rPr>
          <w:lang w:val="en-US"/>
        </w:rPr>
        <w:t xml:space="preserve"> Republica</w:t>
      </w:r>
      <w:r w:rsidR="00141A4C">
        <w:rPr>
          <w:lang w:bidi="sk-SK"/>
        </w:rPr>
        <w:t> </w:t>
      </w:r>
      <w:r>
        <w:rPr>
          <w:lang w:bidi="sk-SK"/>
        </w:rPr>
        <w:br/>
      </w:r>
      <w:r>
        <w:rPr>
          <w:lang w:val="en-US"/>
        </w:rPr>
        <w:t>+421952209462</w:t>
      </w:r>
      <w:r>
        <w:rPr>
          <w:lang w:bidi="sk-SK"/>
        </w:rPr>
        <w:br/>
      </w:r>
      <w:hyperlink r:id="rId8" w:history="1">
        <w:r w:rsidRPr="00F421C9">
          <w:rPr>
            <w:rStyle w:val="Hypertextovprepojenie"/>
          </w:rPr>
          <w:t>yaroslav.myrka1@gmail.com</w:t>
        </w:r>
      </w:hyperlink>
      <w:r>
        <w:br/>
      </w:r>
      <w:hyperlink r:id="rId9" w:history="1">
        <w:r w:rsidR="00FB21F6" w:rsidRPr="006436B8">
          <w:rPr>
            <w:rStyle w:val="Hypertextovprepojenie"/>
            <w:rFonts w:cs="Times New Roman"/>
            <w:sz w:val="21"/>
            <w:szCs w:val="21"/>
            <w:shd w:val="clear" w:color="auto" w:fill="FFFFFF"/>
          </w:rPr>
          <w:t>Link</w:t>
        </w:r>
        <w:r w:rsidR="00FB21F6" w:rsidRPr="006436B8">
          <w:rPr>
            <w:rStyle w:val="Hypertextovprepojenie"/>
            <w:rFonts w:cs="Times New Roman"/>
            <w:sz w:val="21"/>
            <w:szCs w:val="21"/>
            <w:shd w:val="clear" w:color="auto" w:fill="FFFFFF"/>
          </w:rPr>
          <w:t>e</w:t>
        </w:r>
        <w:r w:rsidR="00FB21F6" w:rsidRPr="006436B8">
          <w:rPr>
            <w:rStyle w:val="Hypertextovprepojenie"/>
            <w:rFonts w:cs="Times New Roman"/>
            <w:sz w:val="21"/>
            <w:szCs w:val="21"/>
            <w:shd w:val="clear" w:color="auto" w:fill="FFFFFF"/>
          </w:rPr>
          <w:t>dIn</w:t>
        </w:r>
      </w:hyperlink>
      <w:r w:rsidR="00194045">
        <w:rPr>
          <w:rFonts w:cs="Times New Roman"/>
          <w:sz w:val="21"/>
          <w:szCs w:val="21"/>
          <w:shd w:val="clear" w:color="auto" w:fill="FFFFFF"/>
        </w:rPr>
        <w:br/>
      </w:r>
      <w:hyperlink r:id="rId10" w:history="1">
        <w:r w:rsidR="00194045" w:rsidRPr="00194045">
          <w:rPr>
            <w:rStyle w:val="Hypertextovprepojenie"/>
            <w:rFonts w:cs="Times New Roman"/>
            <w:sz w:val="21"/>
            <w:szCs w:val="21"/>
            <w:shd w:val="clear" w:color="auto" w:fill="FFFFFF"/>
          </w:rPr>
          <w:t>GitH</w:t>
        </w:r>
        <w:r w:rsidR="00194045" w:rsidRPr="00194045">
          <w:rPr>
            <w:rStyle w:val="Hypertextovprepojenie"/>
            <w:rFonts w:cs="Times New Roman"/>
            <w:sz w:val="21"/>
            <w:szCs w:val="21"/>
            <w:shd w:val="clear" w:color="auto" w:fill="FFFFFF"/>
          </w:rPr>
          <w:t>u</w:t>
        </w:r>
        <w:r w:rsidR="00194045" w:rsidRPr="00194045">
          <w:rPr>
            <w:rStyle w:val="Hypertextovprepojenie"/>
            <w:rFonts w:cs="Times New Roman"/>
            <w:sz w:val="21"/>
            <w:szCs w:val="21"/>
            <w:shd w:val="clear" w:color="auto" w:fill="FFFFFF"/>
          </w:rPr>
          <w:t>b</w:t>
        </w:r>
      </w:hyperlink>
    </w:p>
    <w:p w14:paraId="35522118" w14:textId="1B864770" w:rsidR="006270A9" w:rsidRDefault="00053518" w:rsidP="00141A4C">
      <w:pPr>
        <w:pStyle w:val="Nadpis1"/>
      </w:pPr>
      <w:r>
        <w:t>O mne</w:t>
      </w:r>
    </w:p>
    <w:p w14:paraId="72B1D9CF" w14:textId="25929005" w:rsidR="00C42DC9" w:rsidRPr="00053518" w:rsidRDefault="00053518" w:rsidP="007D33F0">
      <w:pPr>
        <w:pStyle w:val="Nadpis1"/>
        <w:jc w:val="both"/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</w:pPr>
      <w:r w:rsidRPr="00053518">
        <w:rPr>
          <w:rFonts w:asciiTheme="minorHAnsi" w:eastAsiaTheme="minorEastAsia" w:hAnsiTheme="minorHAnsi" w:cstheme="minorBidi"/>
          <w:bCs/>
          <w:color w:val="404040" w:themeColor="text1" w:themeTint="BF"/>
          <w:sz w:val="22"/>
          <w:szCs w:val="22"/>
        </w:rPr>
        <w:t xml:space="preserve">Študent </w:t>
      </w:r>
      <w:r w:rsidRPr="00053518">
        <w:rPr>
          <w:rFonts w:asciiTheme="minorHAnsi" w:eastAsiaTheme="minorEastAsia" w:hAnsiTheme="minorHAnsi" w:cstheme="minorBidi"/>
          <w:bCs/>
          <w:color w:val="404040" w:themeColor="text1" w:themeTint="BF"/>
          <w:sz w:val="22"/>
          <w:szCs w:val="22"/>
        </w:rPr>
        <w:t xml:space="preserve">FEI STU </w:t>
      </w:r>
      <w:r w:rsidRPr="00053518">
        <w:rPr>
          <w:rFonts w:asciiTheme="minorHAnsi" w:eastAsiaTheme="minorEastAsia" w:hAnsiTheme="minorHAnsi" w:cstheme="minorBidi"/>
          <w:bCs/>
          <w:color w:val="404040" w:themeColor="text1" w:themeTint="BF"/>
          <w:sz w:val="22"/>
          <w:szCs w:val="22"/>
        </w:rPr>
        <w:t>so silnými programátorskými zručnosťami a technickým myslením.</w:t>
      </w:r>
      <w:r w:rsidRPr="00053518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 xml:space="preserve"> Od detstva sa zaujímam o technológie: začal som kurzami Arduino a Python, venoval som sa rádioelektronike a zostavil vlastnú 3D tlačiareň. Mám skúsenosti s programovacími jazykmi C, Python a Java, ako aj so Spring Boot a vývojom REST API. Dobre rozumiem princípom práce s Gitom. Rýchlo sa učím a dokážem samostatne nadobúdať nové znalosti: Java, Git a Spring som ovládol samostatne pomocou </w:t>
      </w:r>
      <w:hyperlink r:id="rId11" w:history="1">
        <w:r w:rsidRPr="00CB05C1">
          <w:rPr>
            <w:rStyle w:val="Hypertextovprepojenie"/>
            <w:rFonts w:asciiTheme="minorHAnsi" w:eastAsiaTheme="minorEastAsia" w:hAnsiTheme="minorHAnsi" w:cstheme="minorBidi"/>
            <w:b w:val="0"/>
            <w:sz w:val="22"/>
            <w:szCs w:val="22"/>
          </w:rPr>
          <w:t>online kurzov</w:t>
        </w:r>
      </w:hyperlink>
      <w:r w:rsidRPr="00053518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. Skúsenosti v oblasti služieb mi pomohli rozvinúť komunikačné zručnosti a schopnosť efektívne pracovať v tíme. Na GitHube mám vlastné projekty, kde som využíval Java a Spring Boot na tvorbu REST API. Mojím cieľom je rozvíjať sa v oblasti backend vývoja a full-stack.</w:t>
      </w:r>
    </w:p>
    <w:p w14:paraId="600FC65B" w14:textId="77777777" w:rsidR="00053518" w:rsidRPr="007D33F0" w:rsidRDefault="00053518">
      <w:pPr>
        <w:pStyle w:val="Nadpis1"/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  <w:lang w:val="en-US"/>
        </w:rPr>
      </w:pPr>
    </w:p>
    <w:p w14:paraId="010B852D" w14:textId="1AB6D263" w:rsidR="006270A9" w:rsidRDefault="00000000">
      <w:pPr>
        <w:pStyle w:val="Nadpis1"/>
      </w:pPr>
      <w:sdt>
        <w:sdtPr>
          <w:alias w:val="Vzdelanie:"/>
          <w:tag w:val="Vzdelanie:"/>
          <w:id w:val="807127995"/>
          <w:placeholder>
            <w:docPart w:val="3A7046A844E43E41BDEF9AF29E16F738"/>
          </w:placeholder>
          <w:temporary/>
          <w:showingPlcHdr/>
          <w15:appearance w15:val="hidden"/>
        </w:sdtPr>
        <w:sdtContent>
          <w:r w:rsidR="009D5933">
            <w:rPr>
              <w:lang w:bidi="sk-SK"/>
            </w:rPr>
            <w:t>Vzdelanie</w:t>
          </w:r>
        </w:sdtContent>
      </w:sdt>
    </w:p>
    <w:p w14:paraId="0E0DC282" w14:textId="64050166" w:rsidR="00C42DC9" w:rsidRPr="007A46B3" w:rsidRDefault="007A46B3" w:rsidP="007A46B3">
      <w:pPr>
        <w:pStyle w:val="Zoznamsodrkami"/>
        <w:numPr>
          <w:ilvl w:val="0"/>
          <w:numId w:val="0"/>
        </w:numPr>
        <w:ind w:left="216" w:hanging="216"/>
        <w:rPr>
          <w:lang w:val="en-US"/>
        </w:rPr>
      </w:pPr>
      <w:r w:rsidRPr="007A46B3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  <w:lang w:val="en-US"/>
        </w:rPr>
        <w:t>Stredná odborná technická</w:t>
      </w:r>
      <w:r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  <w:lang w:val="en-US"/>
        </w:rPr>
        <w:t xml:space="preserve"> </w:t>
      </w:r>
      <w:r w:rsidRPr="007A46B3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4"/>
          <w:szCs w:val="26"/>
          <w:lang w:val="en-US"/>
        </w:rPr>
        <w:t>škola pri Ľvovskej polytechnike</w:t>
      </w:r>
    </w:p>
    <w:p w14:paraId="40EBAD46" w14:textId="34CBD0CD" w:rsidR="00C42DC9" w:rsidRDefault="00C42DC9" w:rsidP="00C42DC9">
      <w:pPr>
        <w:pStyle w:val="Zoznamsodrkami"/>
      </w:pPr>
      <w:r>
        <w:t xml:space="preserve">Program: </w:t>
      </w:r>
      <w:r w:rsidR="00053518" w:rsidRPr="00053518">
        <w:t>Počítačové inžinierstvo</w:t>
      </w:r>
    </w:p>
    <w:p w14:paraId="5CC572BF" w14:textId="77777777" w:rsidR="007D33F0" w:rsidRPr="007D33F0" w:rsidRDefault="00053518" w:rsidP="009576A9">
      <w:pPr>
        <w:pStyle w:val="Zoznamsodrkami"/>
      </w:pPr>
      <w:r>
        <w:rPr>
          <w:lang w:val="uk-UA"/>
        </w:rPr>
        <w:t>2022-2024</w:t>
      </w:r>
    </w:p>
    <w:p w14:paraId="769B54A7" w14:textId="3494750F" w:rsidR="009576A9" w:rsidRPr="007D33F0" w:rsidRDefault="007D33F0" w:rsidP="007D33F0">
      <w:pPr>
        <w:pStyle w:val="Zoznamsodrkami"/>
        <w:numPr>
          <w:ilvl w:val="0"/>
          <w:numId w:val="0"/>
        </w:numPr>
        <w:rPr>
          <w:rFonts w:asciiTheme="majorHAnsi" w:hAnsiTheme="majorHAnsi"/>
          <w:b/>
          <w:bCs/>
          <w:sz w:val="24"/>
          <w:szCs w:val="24"/>
        </w:rPr>
      </w:pPr>
      <w:r w:rsidRPr="007D33F0">
        <w:rPr>
          <w:rFonts w:asciiTheme="majorHAnsi" w:hAnsiTheme="majorHAnsi"/>
          <w:b/>
          <w:bCs/>
          <w:sz w:val="24"/>
          <w:szCs w:val="24"/>
        </w:rPr>
        <w:t>FAKULTA ELEKTROTECHNIKY A INFORMATIKY STU V BRATISLAVE</w:t>
      </w:r>
    </w:p>
    <w:p w14:paraId="6D828F93" w14:textId="460793C6" w:rsidR="009576A9" w:rsidRDefault="009576A9" w:rsidP="009576A9">
      <w:pPr>
        <w:pStyle w:val="Zoznamsodrkami"/>
      </w:pPr>
      <w:r w:rsidRPr="009576A9">
        <w:t>Typ štúdia:</w:t>
      </w:r>
      <w:r>
        <w:t xml:space="preserve"> </w:t>
      </w:r>
      <w:r w:rsidRPr="009576A9">
        <w:t>Bakalársky</w:t>
      </w:r>
      <w:r>
        <w:t xml:space="preserve"> </w:t>
      </w:r>
    </w:p>
    <w:p w14:paraId="1C03B2BC" w14:textId="79690339" w:rsidR="009576A9" w:rsidRDefault="009576A9" w:rsidP="009576A9">
      <w:pPr>
        <w:pStyle w:val="Zoznamsodrkami"/>
      </w:pPr>
      <w:r>
        <w:t>Program:</w:t>
      </w:r>
      <w:r>
        <w:t xml:space="preserve"> A</w:t>
      </w:r>
      <w:r>
        <w:t>plikovaná informatika</w:t>
      </w:r>
    </w:p>
    <w:p w14:paraId="16D855C9" w14:textId="1505058C" w:rsidR="009576A9" w:rsidRDefault="009576A9" w:rsidP="009576A9">
      <w:pPr>
        <w:pStyle w:val="Zoznamsodrkami"/>
      </w:pPr>
      <w:r>
        <w:t>2</w:t>
      </w:r>
      <w:r>
        <w:t>024</w:t>
      </w:r>
      <w:r>
        <w:rPr>
          <w:rStyle w:val="apple-converted-space"/>
          <w:rFonts w:ascii="Segoe UI" w:hAnsi="Segoe UI" w:cs="Segoe UI"/>
        </w:rPr>
        <w:t> </w:t>
      </w:r>
      <w:r>
        <w:rPr>
          <w:rFonts w:ascii="Segoe UI" w:hAnsi="Segoe UI" w:cs="Segoe UI"/>
        </w:rPr>
        <w:t>-</w:t>
      </w:r>
      <w:r>
        <w:rPr>
          <w:rStyle w:val="apple-converted-space"/>
          <w:rFonts w:ascii="Segoe UI" w:hAnsi="Segoe UI" w:cs="Segoe UI"/>
        </w:rPr>
        <w:t> </w:t>
      </w:r>
      <w:r>
        <w:t>2027</w:t>
      </w:r>
    </w:p>
    <w:sdt>
      <w:sdtPr>
        <w:alias w:val="Zručnosti a schopnosti:"/>
        <w:tag w:val="Zručnosti a schopnosti:"/>
        <w:id w:val="458624136"/>
        <w:placeholder>
          <w:docPart w:val="B7E1C25931DBA0479F737C25BBA6C417"/>
        </w:placeholder>
        <w:temporary/>
        <w:showingPlcHdr/>
        <w15:appearance w15:val="hidden"/>
      </w:sdtPr>
      <w:sdtContent>
        <w:p w14:paraId="4C4A4B4A" w14:textId="77777777" w:rsidR="006270A9" w:rsidRDefault="009D5933">
          <w:pPr>
            <w:pStyle w:val="Nadpis1"/>
          </w:pPr>
          <w:r>
            <w:rPr>
              <w:lang w:bidi="sk-SK"/>
            </w:rPr>
            <w:t>Zručnosti a schopnosti</w:t>
          </w:r>
        </w:p>
      </w:sdtContent>
    </w:sdt>
    <w:p w14:paraId="593738C9" w14:textId="45BC14AF" w:rsidR="006270A9" w:rsidRDefault="006A7888">
      <w:pPr>
        <w:pStyle w:val="Nadpis2"/>
      </w:pPr>
      <w:r>
        <w:t>Hard-skills</w:t>
      </w:r>
    </w:p>
    <w:p w14:paraId="12DB3414" w14:textId="1C42B37B" w:rsidR="006A7888" w:rsidRDefault="006A7888" w:rsidP="006A7888">
      <w:pPr>
        <w:pStyle w:val="Zoznamsodrkami"/>
      </w:pPr>
      <w:r>
        <w:t>Programovacie jazyky</w:t>
      </w:r>
      <w:r>
        <w:t>: Java</w:t>
      </w:r>
      <w:r w:rsidR="008114E4">
        <w:rPr>
          <w:lang w:val="uk-UA"/>
        </w:rPr>
        <w:t xml:space="preserve"> </w:t>
      </w:r>
      <w:r w:rsidR="00853DB8" w:rsidRPr="00853DB8">
        <w:t>(stredne pokročilý)</w:t>
      </w:r>
      <w:r>
        <w:t>, C</w:t>
      </w:r>
      <w:r w:rsidR="008114E4">
        <w:rPr>
          <w:lang w:val="uk-UA"/>
        </w:rPr>
        <w:t xml:space="preserve"> </w:t>
      </w:r>
      <w:r w:rsidR="00853DB8" w:rsidRPr="00853DB8">
        <w:t>(pokročilý)</w:t>
      </w:r>
      <w:r>
        <w:t>, Python</w:t>
      </w:r>
      <w:r w:rsidR="00853DB8" w:rsidRPr="00853DB8">
        <w:t xml:space="preserve"> </w:t>
      </w:r>
      <w:r w:rsidR="00853DB8" w:rsidRPr="00853DB8">
        <w:t>(stredne pokročilý)</w:t>
      </w:r>
    </w:p>
    <w:p w14:paraId="664D880F" w14:textId="04C25C21" w:rsidR="006A7888" w:rsidRDefault="006A7888" w:rsidP="00853DB8">
      <w:pPr>
        <w:pStyle w:val="Zoznamsodrkami"/>
      </w:pPr>
      <w:r>
        <w:t>Spring</w:t>
      </w:r>
      <w:r w:rsidR="007D33F0">
        <w:t xml:space="preserve"> B</w:t>
      </w:r>
      <w:r>
        <w:t>oot</w:t>
      </w:r>
      <w:r w:rsidR="00853DB8">
        <w:t xml:space="preserve">, </w:t>
      </w:r>
      <w:r>
        <w:t>OOP</w:t>
      </w:r>
    </w:p>
    <w:p w14:paraId="0C4DB1E0" w14:textId="360DC314" w:rsidR="006A7888" w:rsidRDefault="006A7888">
      <w:pPr>
        <w:pStyle w:val="Zoznamsodrkami"/>
      </w:pPr>
      <w:r>
        <w:t>Git</w:t>
      </w:r>
    </w:p>
    <w:p w14:paraId="1A2B8D47" w14:textId="09D55367" w:rsidR="00853DB8" w:rsidRDefault="00853DB8">
      <w:pPr>
        <w:pStyle w:val="Zoznamsodrkami"/>
      </w:pPr>
      <w:r w:rsidRPr="00853DB8">
        <w:t>Práca s databázami (</w:t>
      </w:r>
      <w:r w:rsidR="007D33F0">
        <w:t>Postgre</w:t>
      </w:r>
      <w:r w:rsidRPr="00853DB8">
        <w:t>SQL)</w:t>
      </w:r>
    </w:p>
    <w:p w14:paraId="3316A2F4" w14:textId="77777777" w:rsidR="007D33F0" w:rsidRPr="007D33F0" w:rsidRDefault="006A7888" w:rsidP="007D33F0">
      <w:pPr>
        <w:pStyle w:val="Zoznamsodrkami"/>
      </w:pPr>
      <w:r w:rsidRPr="006A7888">
        <w:t>Základy vývoja webových stránok</w:t>
      </w:r>
      <w:r w:rsidR="00853DB8">
        <w:rPr>
          <w:lang w:val="uk-UA"/>
        </w:rPr>
        <w:t>(</w:t>
      </w:r>
      <w:r w:rsidR="00853DB8">
        <w:rPr>
          <w:lang w:val="en-US"/>
        </w:rPr>
        <w:t>HTML, CSS, JS, Angular</w:t>
      </w:r>
      <w:r w:rsidR="00853DB8">
        <w:rPr>
          <w:lang w:val="uk-UA"/>
        </w:rPr>
        <w:t>)</w:t>
      </w:r>
    </w:p>
    <w:p w14:paraId="77B3A6E5" w14:textId="09DB09E1" w:rsidR="006270A9" w:rsidRDefault="007D33F0" w:rsidP="007D33F0">
      <w:pPr>
        <w:pStyle w:val="Zoznamsodrkami"/>
        <w:numPr>
          <w:ilvl w:val="0"/>
          <w:numId w:val="0"/>
        </w:numPr>
      </w:pPr>
      <w:r w:rsidRPr="007D33F0">
        <w:rPr>
          <w:rFonts w:asciiTheme="majorHAnsi" w:hAnsiTheme="majorHAnsi"/>
          <w:b/>
          <w:bCs/>
          <w:sz w:val="24"/>
          <w:szCs w:val="24"/>
        </w:rPr>
        <w:t>SOFT-SKILLS</w:t>
      </w:r>
    </w:p>
    <w:p w14:paraId="42F9BE77" w14:textId="77777777" w:rsidR="006A7888" w:rsidRDefault="006A7888" w:rsidP="006A7888">
      <w:pPr>
        <w:pStyle w:val="Zoznamsodrkami"/>
      </w:pPr>
      <w:r w:rsidRPr="006A7888">
        <w:t>Prispôsobivosť</w:t>
      </w:r>
    </w:p>
    <w:p w14:paraId="7A959B78" w14:textId="77777777" w:rsidR="006A7888" w:rsidRDefault="006A7888" w:rsidP="006A7888">
      <w:pPr>
        <w:pStyle w:val="Zoznamsodrkami"/>
      </w:pPr>
      <w:r w:rsidRPr="006A7888">
        <w:t>Odolnosť voči stresu</w:t>
      </w:r>
    </w:p>
    <w:p w14:paraId="74D203A3" w14:textId="075DD5DD" w:rsidR="006A7888" w:rsidRDefault="006A7888" w:rsidP="006A7888">
      <w:pPr>
        <w:pStyle w:val="Zoznamsodrkami"/>
      </w:pPr>
      <w:r w:rsidRPr="006A7888">
        <w:t>Pozornosť k</w:t>
      </w:r>
      <w:r>
        <w:t> </w:t>
      </w:r>
      <w:r w:rsidRPr="006A7888">
        <w:t>detailom</w:t>
      </w:r>
    </w:p>
    <w:p w14:paraId="5EC91129" w14:textId="0C2A3A18" w:rsidR="006A7888" w:rsidRDefault="006A7888" w:rsidP="006A7888">
      <w:pPr>
        <w:pStyle w:val="Zoznamsodrkami"/>
      </w:pPr>
      <w:r w:rsidRPr="006A7888">
        <w:t xml:space="preserve">Ochota učiť sa </w:t>
      </w:r>
      <w:r w:rsidR="008114E4" w:rsidRPr="008114E4">
        <w:t>nové technológie</w:t>
      </w:r>
    </w:p>
    <w:p w14:paraId="78B580F5" w14:textId="3A85F9C3" w:rsidR="006A7888" w:rsidRDefault="006436B8" w:rsidP="006A7888">
      <w:pPr>
        <w:pStyle w:val="Zoznamsodrkami"/>
      </w:pPr>
      <w:r w:rsidRPr="006436B8">
        <w:t>Tímová práca</w:t>
      </w:r>
    </w:p>
    <w:sdt>
      <w:sdtPr>
        <w:alias w:val="Skúsenosti:"/>
        <w:tag w:val="Skúsenosti:"/>
        <w:id w:val="171684534"/>
        <w:placeholder>
          <w:docPart w:val="B03D0D4CA68A0444A754E5532C46CB7A"/>
        </w:placeholder>
        <w:temporary/>
        <w:showingPlcHdr/>
        <w15:appearance w15:val="hidden"/>
      </w:sdtPr>
      <w:sdtContent>
        <w:p w14:paraId="22DE54AE" w14:textId="77777777" w:rsidR="006270A9" w:rsidRDefault="009D5933">
          <w:pPr>
            <w:pStyle w:val="Nadpis1"/>
          </w:pPr>
          <w:r>
            <w:rPr>
              <w:lang w:bidi="sk-SK"/>
            </w:rPr>
            <w:t>Skúsenosti</w:t>
          </w:r>
        </w:p>
      </w:sdtContent>
    </w:sdt>
    <w:p w14:paraId="6241741F" w14:textId="13BA3535" w:rsidR="007D33F0" w:rsidRPr="008114E4" w:rsidRDefault="007D33F0" w:rsidP="007D33F0">
      <w:pPr>
        <w:pStyle w:val="Nadpis2"/>
      </w:pPr>
      <w:r>
        <w:rPr>
          <w:lang w:val="en-US"/>
        </w:rPr>
        <w:t>BARISTA</w:t>
      </w:r>
      <w:r>
        <w:rPr>
          <w:lang w:bidi="sk-SK"/>
        </w:rPr>
        <w:t> | </w:t>
      </w:r>
      <w:r>
        <w:rPr>
          <w:lang w:val="en-US"/>
        </w:rPr>
        <w:t>Frog and Dog</w:t>
      </w:r>
      <w:r>
        <w:rPr>
          <w:lang w:bidi="sk-SK"/>
        </w:rPr>
        <w:t> | </w:t>
      </w:r>
      <w:r>
        <w:rPr>
          <w:lang w:bidi="sk-SK"/>
        </w:rPr>
        <w:t>Jul</w:t>
      </w:r>
      <w:r>
        <w:rPr>
          <w:lang w:bidi="sk-SK"/>
        </w:rPr>
        <w:t xml:space="preserve"> </w:t>
      </w:r>
      <w:r>
        <w:t>202</w:t>
      </w:r>
      <w:r>
        <w:t>4</w:t>
      </w:r>
      <w:r>
        <w:t xml:space="preserve"> – </w:t>
      </w:r>
      <w:r>
        <w:t>August 2024</w:t>
      </w:r>
    </w:p>
    <w:p w14:paraId="5776C867" w14:textId="0A57B72A" w:rsidR="008114E4" w:rsidRPr="008114E4" w:rsidRDefault="00CB05C1" w:rsidP="00853DB8">
      <w:pPr>
        <w:pStyle w:val="Zoznamsodrkami"/>
      </w:pPr>
      <w:r w:rsidRPr="008114E4">
        <w:t>Príprava kávy a rýchleho občerstvenia, obsluha zákazníkov a tímová spolupráca.</w:t>
      </w:r>
      <w:r w:rsidR="008114E4" w:rsidRPr="008114E4">
        <w:t xml:space="preserve"> </w:t>
      </w:r>
      <w:r w:rsidR="008114E4" w:rsidRPr="008114E4">
        <w:t>Zvýšil spokojnosť zákazníkov vďaka rýchlej a precíznej obsluhe</w:t>
      </w:r>
      <w:r w:rsidR="008114E4" w:rsidRPr="008114E4">
        <w:t>.</w:t>
      </w:r>
    </w:p>
    <w:p w14:paraId="7C8FE5B9" w14:textId="3C7A7E8D" w:rsidR="00853DB8" w:rsidRPr="008114E4" w:rsidRDefault="008114E4" w:rsidP="008114E4">
      <w:pPr>
        <w:pStyle w:val="Zoznamsodrkami"/>
        <w:numPr>
          <w:ilvl w:val="0"/>
          <w:numId w:val="0"/>
        </w:numPr>
        <w:rPr>
          <w:rFonts w:asciiTheme="majorHAnsi" w:hAnsiTheme="majorHAnsi"/>
          <w:b/>
          <w:bCs/>
        </w:rPr>
      </w:pPr>
      <w:r w:rsidRPr="008114E4">
        <w:rPr>
          <w:rFonts w:asciiTheme="majorHAnsi" w:hAnsiTheme="majorHAnsi"/>
          <w:b/>
          <w:bCs/>
          <w:sz w:val="24"/>
          <w:szCs w:val="24"/>
        </w:rPr>
        <w:t>BRAGADNIK</w:t>
      </w:r>
      <w:r w:rsidRPr="008114E4">
        <w:rPr>
          <w:rFonts w:asciiTheme="majorHAnsi" w:hAnsiTheme="majorHAnsi"/>
          <w:b/>
          <w:bCs/>
          <w:sz w:val="24"/>
          <w:szCs w:val="24"/>
          <w:lang w:bidi="sk-SK"/>
        </w:rPr>
        <w:t> | </w:t>
      </w:r>
      <w:r w:rsidRPr="008114E4">
        <w:rPr>
          <w:rFonts w:asciiTheme="majorHAnsi" w:hAnsiTheme="majorHAnsi"/>
          <w:b/>
          <w:bCs/>
          <w:sz w:val="24"/>
          <w:szCs w:val="24"/>
        </w:rPr>
        <w:t>KAUFLAND</w:t>
      </w:r>
      <w:r w:rsidRPr="008114E4">
        <w:rPr>
          <w:rFonts w:asciiTheme="majorHAnsi" w:hAnsiTheme="majorHAnsi"/>
          <w:b/>
          <w:bCs/>
          <w:sz w:val="24"/>
          <w:szCs w:val="24"/>
          <w:lang w:bidi="sk-SK"/>
        </w:rPr>
        <w:t xml:space="preserve"> | JÚL </w:t>
      </w:r>
      <w:r w:rsidRPr="008114E4">
        <w:rPr>
          <w:rFonts w:asciiTheme="majorHAnsi" w:hAnsiTheme="majorHAnsi"/>
          <w:b/>
          <w:bCs/>
          <w:sz w:val="24"/>
          <w:szCs w:val="24"/>
        </w:rPr>
        <w:t>2025 – SÚČASNOSŤ</w:t>
      </w:r>
    </w:p>
    <w:p w14:paraId="3F58EA96" w14:textId="7DB8D9A5" w:rsidR="007D33F0" w:rsidRPr="007D33F0" w:rsidRDefault="00CB05C1" w:rsidP="007D33F0">
      <w:pPr>
        <w:pStyle w:val="Zoznamsodrkami"/>
      </w:pPr>
      <w:r w:rsidRPr="00CB05C1">
        <w:t>Vykonávanie pomocných úloh, práca s tovarom a plnenie zadaní</w:t>
      </w:r>
      <w:r>
        <w:rPr>
          <w:lang w:val="uk-UA"/>
        </w:rPr>
        <w:t>.</w:t>
      </w:r>
    </w:p>
    <w:sectPr w:rsidR="007D33F0" w:rsidRPr="007D33F0" w:rsidSect="00617B26">
      <w:footerReference w:type="default" r:id="rId12"/>
      <w:pgSz w:w="11907" w:h="16839" w:code="9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166E5" w14:textId="77777777" w:rsidR="00B643AD" w:rsidRDefault="00B643AD">
      <w:pPr>
        <w:spacing w:after="0"/>
      </w:pPr>
      <w:r>
        <w:separator/>
      </w:r>
    </w:p>
  </w:endnote>
  <w:endnote w:type="continuationSeparator" w:id="0">
    <w:p w14:paraId="03259016" w14:textId="77777777" w:rsidR="00B643AD" w:rsidRDefault="00B643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HGMinchoB">
    <w:altName w:val="Yu Mincho Demibold"/>
    <w:panose1 w:val="020B0604020202020204"/>
    <w:charset w:val="8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0F2E" w14:textId="77777777" w:rsidR="006270A9" w:rsidRDefault="009D5933">
    <w:pPr>
      <w:pStyle w:val="Pta"/>
    </w:pPr>
    <w:r>
      <w:rPr>
        <w:lang w:bidi="sk-SK"/>
      </w:rPr>
      <w:t xml:space="preserve">Strana </w:t>
    </w:r>
    <w:r>
      <w:rPr>
        <w:lang w:bidi="sk-SK"/>
      </w:rPr>
      <w:fldChar w:fldCharType="begin"/>
    </w:r>
    <w:r>
      <w:rPr>
        <w:lang w:bidi="sk-SK"/>
      </w:rPr>
      <w:instrText xml:space="preserve"> PAGE   \* MERGEFORMAT </w:instrText>
    </w:r>
    <w:r>
      <w:rPr>
        <w:lang w:bidi="sk-SK"/>
      </w:rPr>
      <w:fldChar w:fldCharType="separate"/>
    </w:r>
    <w:r w:rsidR="00633BBF">
      <w:rPr>
        <w:noProof/>
        <w:lang w:bidi="sk-SK"/>
      </w:rPr>
      <w:t>2</w:t>
    </w:r>
    <w:r>
      <w:rPr>
        <w:noProof/>
        <w:lang w:bidi="sk-SK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505D1" w14:textId="77777777" w:rsidR="00B643AD" w:rsidRDefault="00B643AD">
      <w:pPr>
        <w:spacing w:after="0"/>
      </w:pPr>
      <w:r>
        <w:separator/>
      </w:r>
    </w:p>
  </w:footnote>
  <w:footnote w:type="continuationSeparator" w:id="0">
    <w:p w14:paraId="2C6E2897" w14:textId="77777777" w:rsidR="00B643AD" w:rsidRDefault="00B643A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1FE27AE"/>
    <w:lvl w:ilvl="0">
      <w:start w:val="1"/>
      <w:numFmt w:val="bullet"/>
      <w:pStyle w:val="Zoznamsodrkami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Zoznamsodrkami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C864A0"/>
    <w:multiLevelType w:val="multilevel"/>
    <w:tmpl w:val="F42A8A2A"/>
    <w:lvl w:ilvl="0">
      <w:start w:val="1"/>
      <w:numFmt w:val="upperRoman"/>
      <w:lvlText w:val="Článok %1."/>
      <w:lvlJc w:val="left"/>
      <w:pPr>
        <w:ind w:left="0" w:firstLine="0"/>
      </w:pPr>
    </w:lvl>
    <w:lvl w:ilvl="1">
      <w:start w:val="1"/>
      <w:numFmt w:val="decimalZero"/>
      <w:isLgl/>
      <w:lvlText w:val="Sekcia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301F5978"/>
    <w:multiLevelType w:val="hybridMultilevel"/>
    <w:tmpl w:val="47444F2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2FC5048"/>
    <w:multiLevelType w:val="multilevel"/>
    <w:tmpl w:val="04090023"/>
    <w:lvl w:ilvl="0">
      <w:start w:val="1"/>
      <w:numFmt w:val="upperRoman"/>
      <w:lvlText w:val="Článok %1."/>
      <w:lvlJc w:val="left"/>
      <w:pPr>
        <w:ind w:left="0" w:firstLine="0"/>
      </w:pPr>
    </w:lvl>
    <w:lvl w:ilvl="1">
      <w:start w:val="1"/>
      <w:numFmt w:val="decimalZero"/>
      <w:isLgl/>
      <w:lvlText w:val="Sekcia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6D9D5ECA"/>
    <w:multiLevelType w:val="multilevel"/>
    <w:tmpl w:val="2DB03242"/>
    <w:lvl w:ilvl="0">
      <w:start w:val="1"/>
      <w:numFmt w:val="decimal"/>
      <w:pStyle w:val="slovanzoznam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0" w15:restartNumberingAfterBreak="0">
    <w:nsid w:val="71866955"/>
    <w:multiLevelType w:val="multilevel"/>
    <w:tmpl w:val="01684A10"/>
    <w:lvl w:ilvl="0">
      <w:start w:val="1"/>
      <w:numFmt w:val="upperRoman"/>
      <w:lvlText w:val="Článok %1."/>
      <w:lvlJc w:val="left"/>
      <w:pPr>
        <w:ind w:left="0" w:firstLine="0"/>
      </w:pPr>
    </w:lvl>
    <w:lvl w:ilvl="1">
      <w:start w:val="1"/>
      <w:numFmt w:val="decimalZero"/>
      <w:isLgl/>
      <w:lvlText w:val="Sekcia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89785361">
    <w:abstractNumId w:val="9"/>
  </w:num>
  <w:num w:numId="2" w16cid:durableId="360279366">
    <w:abstractNumId w:val="9"/>
    <w:lvlOverride w:ilvl="0">
      <w:startOverride w:val="1"/>
    </w:lvlOverride>
  </w:num>
  <w:num w:numId="3" w16cid:durableId="153759858">
    <w:abstractNumId w:val="9"/>
    <w:lvlOverride w:ilvl="0">
      <w:startOverride w:val="1"/>
    </w:lvlOverride>
  </w:num>
  <w:num w:numId="4" w16cid:durableId="675156388">
    <w:abstractNumId w:val="9"/>
    <w:lvlOverride w:ilvl="0">
      <w:startOverride w:val="1"/>
    </w:lvlOverride>
  </w:num>
  <w:num w:numId="5" w16cid:durableId="1201237251">
    <w:abstractNumId w:val="8"/>
  </w:num>
  <w:num w:numId="6" w16cid:durableId="227959612">
    <w:abstractNumId w:val="7"/>
  </w:num>
  <w:num w:numId="7" w16cid:durableId="1439449951">
    <w:abstractNumId w:val="6"/>
  </w:num>
  <w:num w:numId="8" w16cid:durableId="1400786708">
    <w:abstractNumId w:val="5"/>
  </w:num>
  <w:num w:numId="9" w16cid:durableId="1627396291">
    <w:abstractNumId w:val="4"/>
  </w:num>
  <w:num w:numId="10" w16cid:durableId="514925266">
    <w:abstractNumId w:val="3"/>
  </w:num>
  <w:num w:numId="11" w16cid:durableId="253828735">
    <w:abstractNumId w:val="2"/>
  </w:num>
  <w:num w:numId="12" w16cid:durableId="456140817">
    <w:abstractNumId w:val="1"/>
  </w:num>
  <w:num w:numId="13" w16cid:durableId="78410046">
    <w:abstractNumId w:val="0"/>
  </w:num>
  <w:num w:numId="14" w16cid:durableId="349140024">
    <w:abstractNumId w:val="13"/>
  </w:num>
  <w:num w:numId="15" w16cid:durableId="907960506">
    <w:abstractNumId w:val="17"/>
  </w:num>
  <w:num w:numId="16" w16cid:durableId="1646854408">
    <w:abstractNumId w:val="12"/>
  </w:num>
  <w:num w:numId="17" w16cid:durableId="1939095128">
    <w:abstractNumId w:val="16"/>
  </w:num>
  <w:num w:numId="18" w16cid:durableId="1510754100">
    <w:abstractNumId w:val="10"/>
  </w:num>
  <w:num w:numId="19" w16cid:durableId="150028820">
    <w:abstractNumId w:val="20"/>
  </w:num>
  <w:num w:numId="20" w16cid:durableId="259683114">
    <w:abstractNumId w:val="18"/>
  </w:num>
  <w:num w:numId="21" w16cid:durableId="564727743">
    <w:abstractNumId w:val="11"/>
  </w:num>
  <w:num w:numId="22" w16cid:durableId="698437164">
    <w:abstractNumId w:val="15"/>
  </w:num>
  <w:num w:numId="23" w16cid:durableId="12342451">
    <w:abstractNumId w:val="19"/>
  </w:num>
  <w:num w:numId="24" w16cid:durableId="20611261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CC"/>
    <w:rsid w:val="00053518"/>
    <w:rsid w:val="000A4F59"/>
    <w:rsid w:val="00141A4C"/>
    <w:rsid w:val="00194045"/>
    <w:rsid w:val="001B29CF"/>
    <w:rsid w:val="001C5983"/>
    <w:rsid w:val="00204A60"/>
    <w:rsid w:val="0028220F"/>
    <w:rsid w:val="00284FAC"/>
    <w:rsid w:val="00356C14"/>
    <w:rsid w:val="004128CC"/>
    <w:rsid w:val="005B7C6D"/>
    <w:rsid w:val="00617B26"/>
    <w:rsid w:val="006270A9"/>
    <w:rsid w:val="00633BBF"/>
    <w:rsid w:val="006436B8"/>
    <w:rsid w:val="00675956"/>
    <w:rsid w:val="00681034"/>
    <w:rsid w:val="00685C9C"/>
    <w:rsid w:val="006A7888"/>
    <w:rsid w:val="007A46B3"/>
    <w:rsid w:val="007D33F0"/>
    <w:rsid w:val="008114E4"/>
    <w:rsid w:val="00816216"/>
    <w:rsid w:val="00853DB8"/>
    <w:rsid w:val="0087734B"/>
    <w:rsid w:val="009576A9"/>
    <w:rsid w:val="009D5933"/>
    <w:rsid w:val="00B643AD"/>
    <w:rsid w:val="00BD768D"/>
    <w:rsid w:val="00C42DC9"/>
    <w:rsid w:val="00C61F8E"/>
    <w:rsid w:val="00CB05C1"/>
    <w:rsid w:val="00D449C5"/>
    <w:rsid w:val="00E83E4B"/>
    <w:rsid w:val="00FB2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030728"/>
  <w15:chartTrackingRefBased/>
  <w15:docId w15:val="{A8E00796-7684-A34D-AFE9-DAEECD91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sk-SK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1B29CF"/>
  </w:style>
  <w:style w:type="paragraph" w:styleId="Nadpis1">
    <w:name w:val="heading 1"/>
    <w:basedOn w:val="Normlny"/>
    <w:link w:val="Nadpis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zov">
    <w:name w:val="Title"/>
    <w:basedOn w:val="Normlny"/>
    <w:link w:val="Nzov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NzovChar">
    <w:name w:val="Názov Char"/>
    <w:basedOn w:val="Predvolenpsmoodseku"/>
    <w:link w:val="Nzov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Zstupntext">
    <w:name w:val="Placeholder Text"/>
    <w:basedOn w:val="Predvolenpsmoodseku"/>
    <w:uiPriority w:val="99"/>
    <w:semiHidden/>
    <w:rsid w:val="00E83E4B"/>
    <w:rPr>
      <w:color w:val="393939" w:themeColor="text2" w:themeShade="BF"/>
    </w:rPr>
  </w:style>
  <w:style w:type="paragraph" w:styleId="Zoznamsodrkami">
    <w:name w:val="List Bullet"/>
    <w:basedOn w:val="Normlny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lavika">
    <w:name w:val="header"/>
    <w:basedOn w:val="Normlny"/>
    <w:link w:val="HlavikaChar"/>
    <w:uiPriority w:val="99"/>
    <w:unhideWhenUsed/>
    <w:pPr>
      <w:spacing w:after="0"/>
    </w:pPr>
  </w:style>
  <w:style w:type="character" w:customStyle="1" w:styleId="HlavikaChar">
    <w:name w:val="Hlavička Char"/>
    <w:basedOn w:val="Predvolenpsmoodseku"/>
    <w:link w:val="Hlavika"/>
    <w:uiPriority w:val="99"/>
  </w:style>
  <w:style w:type="paragraph" w:styleId="Pta">
    <w:name w:val="footer"/>
    <w:basedOn w:val="Normlny"/>
    <w:link w:val="Pta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PtaChar">
    <w:name w:val="Päta Char"/>
    <w:basedOn w:val="Predvolenpsmoodseku"/>
    <w:link w:val="Pta"/>
    <w:uiPriority w:val="99"/>
    <w:rsid w:val="00681034"/>
    <w:rPr>
      <w:color w:val="2A7B88" w:themeColor="accent1" w:themeShade="BF"/>
    </w:rPr>
  </w:style>
  <w:style w:type="character" w:customStyle="1" w:styleId="Nadpis1Char">
    <w:name w:val="Nadpis 1 Char"/>
    <w:basedOn w:val="Predvolenpsmoodseku"/>
    <w:link w:val="Nadpis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Nadpis2Char">
    <w:name w:val="Nadpis 2 Char"/>
    <w:basedOn w:val="Predvolenpsmoodseku"/>
    <w:link w:val="Nadpis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lavikaobsahu">
    <w:name w:val="TOC Heading"/>
    <w:basedOn w:val="Nadpis1"/>
    <w:next w:val="Normlny"/>
    <w:uiPriority w:val="39"/>
    <w:semiHidden/>
    <w:unhideWhenUsed/>
    <w:qFormat/>
    <w:pPr>
      <w:contextualSpacing w:val="0"/>
      <w:outlineLvl w:val="9"/>
    </w:pPr>
  </w:style>
  <w:style w:type="character" w:styleId="Intenzvnezvraznenie">
    <w:name w:val="Intense Emphasis"/>
    <w:basedOn w:val="Predvolenpsmoodseku"/>
    <w:uiPriority w:val="21"/>
    <w:semiHidden/>
    <w:unhideWhenUsed/>
    <w:qFormat/>
    <w:rPr>
      <w:i/>
      <w:iCs/>
      <w:color w:val="2A7B88" w:themeColor="accent1" w:themeShade="BF"/>
    </w:rPr>
  </w:style>
  <w:style w:type="character" w:styleId="Zvraznenodkaz">
    <w:name w:val="Intense Reference"/>
    <w:basedOn w:val="Predvolenpsmoodseku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Zvraznencitcia">
    <w:name w:val="Intense Quote"/>
    <w:basedOn w:val="Normlny"/>
    <w:next w:val="Normlny"/>
    <w:link w:val="Zvraznencitcia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semiHidden/>
    <w:rPr>
      <w:i/>
      <w:iCs/>
      <w:color w:val="2A7B88" w:themeColor="accent1" w:themeShade="BF"/>
    </w:rPr>
  </w:style>
  <w:style w:type="paragraph" w:styleId="slovanzoznam">
    <w:name w:val="List Number"/>
    <w:basedOn w:val="Normlny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PouitHypertextovPrepojenie">
    <w:name w:val="FollowedHyperlink"/>
    <w:basedOn w:val="Predvolenpsmoodseku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textovprepojenie">
    <w:name w:val="Hyperlink"/>
    <w:basedOn w:val="Predvolenpsmoodseku"/>
    <w:uiPriority w:val="99"/>
    <w:unhideWhenUsed/>
    <w:rsid w:val="00E83E4B"/>
    <w:rPr>
      <w:color w:val="2A7B88" w:themeColor="accent1" w:themeShade="BF"/>
      <w:u w:val="single"/>
    </w:rPr>
  </w:style>
  <w:style w:type="paragraph" w:styleId="Zkladntext3">
    <w:name w:val="Body Text 3"/>
    <w:basedOn w:val="Normlny"/>
    <w:link w:val="Zkladn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Zkladntext3Char">
    <w:name w:val="Základný text 3 Char"/>
    <w:basedOn w:val="Predvolenpsmoodseku"/>
    <w:link w:val="Zkladntext3"/>
    <w:uiPriority w:val="99"/>
    <w:semiHidden/>
    <w:rsid w:val="00E83E4B"/>
    <w:rPr>
      <w:szCs w:val="16"/>
    </w:rPr>
  </w:style>
  <w:style w:type="paragraph" w:styleId="Oznaitext">
    <w:name w:val="Block Text"/>
    <w:basedOn w:val="Normlny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Zarkazkladnhotextu3">
    <w:name w:val="Body Text Indent 3"/>
    <w:basedOn w:val="Normlny"/>
    <w:link w:val="Zarkazkladnhotextu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Zarkazkladnhotextu3Char">
    <w:name w:val="Zarážka základného textu 3 Char"/>
    <w:basedOn w:val="Predvolenpsmoodseku"/>
    <w:link w:val="Zarkazkladnhotextu3"/>
    <w:uiPriority w:val="99"/>
    <w:semiHidden/>
    <w:rsid w:val="00E83E4B"/>
    <w:rPr>
      <w:szCs w:val="16"/>
    </w:rPr>
  </w:style>
  <w:style w:type="character" w:styleId="Odkaznakomentr">
    <w:name w:val="annotation reference"/>
    <w:basedOn w:val="Predvolenpsmoodseku"/>
    <w:uiPriority w:val="99"/>
    <w:semiHidden/>
    <w:unhideWhenUsed/>
    <w:rsid w:val="0028220F"/>
    <w:rPr>
      <w:sz w:val="22"/>
      <w:szCs w:val="16"/>
    </w:rPr>
  </w:style>
  <w:style w:type="paragraph" w:styleId="truktradokumentu">
    <w:name w:val="Document Map"/>
    <w:basedOn w:val="Normlny"/>
    <w:link w:val="truktradokumentu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truktradokumentuChar">
    <w:name w:val="Štruktúra dokumentu Char"/>
    <w:basedOn w:val="Predvolenpsmoodseku"/>
    <w:link w:val="truktradokumentu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Popis">
    <w:name w:val="caption"/>
    <w:basedOn w:val="Normlny"/>
    <w:next w:val="Normlny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28220F"/>
    <w:rPr>
      <w:rFonts w:ascii="Segoe UI" w:hAnsi="Segoe UI" w:cs="Segoe UI"/>
      <w:szCs w:val="18"/>
    </w:rPr>
  </w:style>
  <w:style w:type="paragraph" w:styleId="Textkomentra">
    <w:name w:val="annotation text"/>
    <w:basedOn w:val="Normlny"/>
    <w:link w:val="TextkomentraChar"/>
    <w:uiPriority w:val="99"/>
    <w:semiHidden/>
    <w:unhideWhenUsed/>
    <w:rsid w:val="0028220F"/>
    <w:rPr>
      <w:szCs w:val="20"/>
    </w:rPr>
  </w:style>
  <w:style w:type="character" w:customStyle="1" w:styleId="TextkomentraChar">
    <w:name w:val="Text komentára Char"/>
    <w:basedOn w:val="Predvolenpsmoodseku"/>
    <w:link w:val="Textkomentra"/>
    <w:uiPriority w:val="99"/>
    <w:semiHidden/>
    <w:rsid w:val="0028220F"/>
    <w:rPr>
      <w:szCs w:val="20"/>
    </w:rPr>
  </w:style>
  <w:style w:type="paragraph" w:styleId="Predmetkomentra">
    <w:name w:val="annotation subject"/>
    <w:basedOn w:val="Textkomentra"/>
    <w:next w:val="Textkomentra"/>
    <w:link w:val="PredmetkomentraChar"/>
    <w:uiPriority w:val="99"/>
    <w:semiHidden/>
    <w:unhideWhenUsed/>
    <w:rsid w:val="0028220F"/>
    <w:rPr>
      <w:b/>
      <w:bCs/>
    </w:rPr>
  </w:style>
  <w:style w:type="character" w:customStyle="1" w:styleId="PredmetkomentraChar">
    <w:name w:val="Predmet komentára Char"/>
    <w:basedOn w:val="TextkomentraChar"/>
    <w:link w:val="Predmetkomentra"/>
    <w:uiPriority w:val="99"/>
    <w:semiHidden/>
    <w:rsid w:val="0028220F"/>
    <w:rPr>
      <w:b/>
      <w:bCs/>
      <w:szCs w:val="20"/>
    </w:rPr>
  </w:style>
  <w:style w:type="paragraph" w:styleId="Textvysvetlivky">
    <w:name w:val="endnote text"/>
    <w:basedOn w:val="Normlny"/>
    <w:link w:val="Textvysvetlivky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TextvysvetlivkyChar">
    <w:name w:val="Text vysvetlivky Char"/>
    <w:basedOn w:val="Predvolenpsmoodseku"/>
    <w:link w:val="Textvysvetlivky"/>
    <w:uiPriority w:val="99"/>
    <w:semiHidden/>
    <w:rsid w:val="0028220F"/>
    <w:rPr>
      <w:szCs w:val="20"/>
    </w:rPr>
  </w:style>
  <w:style w:type="paragraph" w:styleId="Spiatonadresanaoblke">
    <w:name w:val="envelope return"/>
    <w:basedOn w:val="Normlny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Textpoznmkypodiarou">
    <w:name w:val="footnote text"/>
    <w:basedOn w:val="Normlny"/>
    <w:link w:val="Textpoznmkypodiarou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TextpoznmkypodiarouChar">
    <w:name w:val="Text poznámky pod čiarou Char"/>
    <w:basedOn w:val="Predvolenpsmoodseku"/>
    <w:link w:val="Textpoznmkypodiarou"/>
    <w:uiPriority w:val="99"/>
    <w:semiHidden/>
    <w:rsid w:val="0028220F"/>
    <w:rPr>
      <w:szCs w:val="20"/>
    </w:rPr>
  </w:style>
  <w:style w:type="character" w:styleId="KdHTML">
    <w:name w:val="HTML Code"/>
    <w:basedOn w:val="Predvolenpsmoodseku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KlvesnicaHTML">
    <w:name w:val="HTML Keyboard"/>
    <w:basedOn w:val="Predvolenpsmoodseku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PredformtovanHTML">
    <w:name w:val="HTML Preformatted"/>
    <w:basedOn w:val="Normlny"/>
    <w:link w:val="PredformtovanHTML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PredformtovanHTMLChar">
    <w:name w:val="Predformátované HTML Char"/>
    <w:basedOn w:val="Predvolenpsmoodseku"/>
    <w:link w:val="PredformtovanHTML"/>
    <w:uiPriority w:val="99"/>
    <w:semiHidden/>
    <w:rsid w:val="0028220F"/>
    <w:rPr>
      <w:rFonts w:ascii="Consolas" w:hAnsi="Consolas"/>
      <w:szCs w:val="20"/>
    </w:rPr>
  </w:style>
  <w:style w:type="character" w:styleId="PsacstrojHTML">
    <w:name w:val="HTML Typewriter"/>
    <w:basedOn w:val="Predvolenpsmoodseku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Textmakra">
    <w:name w:val="macro"/>
    <w:link w:val="Textmakra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makraChar">
    <w:name w:val="Text makra Char"/>
    <w:basedOn w:val="Predvolenpsmoodseku"/>
    <w:link w:val="Textmakra"/>
    <w:uiPriority w:val="99"/>
    <w:semiHidden/>
    <w:rsid w:val="0028220F"/>
    <w:rPr>
      <w:rFonts w:ascii="Consolas" w:hAnsi="Consolas"/>
      <w:szCs w:val="20"/>
    </w:rPr>
  </w:style>
  <w:style w:type="paragraph" w:styleId="Obyajntext">
    <w:name w:val="Plain Text"/>
    <w:basedOn w:val="Normlny"/>
    <w:link w:val="Obyaj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ObyajntextChar">
    <w:name w:val="Obyčajný text Char"/>
    <w:basedOn w:val="Predvolenpsmoodseku"/>
    <w:link w:val="Obyajntext"/>
    <w:uiPriority w:val="99"/>
    <w:semiHidden/>
    <w:rsid w:val="0028220F"/>
    <w:rPr>
      <w:rFonts w:ascii="Consolas" w:hAnsi="Consolas"/>
      <w:szCs w:val="21"/>
    </w:rPr>
  </w:style>
  <w:style w:type="character" w:styleId="Nevyrieenzmienka">
    <w:name w:val="Unresolved Mention"/>
    <w:basedOn w:val="Predvolenpsmoodseku"/>
    <w:uiPriority w:val="99"/>
    <w:semiHidden/>
    <w:unhideWhenUsed/>
    <w:rsid w:val="004128CC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Predvolenpsmoodseku"/>
    <w:rsid w:val="009576A9"/>
  </w:style>
  <w:style w:type="paragraph" w:styleId="Normlnywebov">
    <w:name w:val="Normal (Web)"/>
    <w:basedOn w:val="Normlny"/>
    <w:uiPriority w:val="99"/>
    <w:semiHidden/>
    <w:unhideWhenUsed/>
    <w:rsid w:val="006A788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sk-UA" w:eastAsia="sk-SK"/>
    </w:rPr>
  </w:style>
  <w:style w:type="paragraph" w:styleId="Odsekzoznamu">
    <w:name w:val="List Paragraph"/>
    <w:basedOn w:val="Normlny"/>
    <w:uiPriority w:val="34"/>
    <w:unhideWhenUsed/>
    <w:qFormat/>
    <w:rsid w:val="007D33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aroslav.myrka1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@alishevN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Zzenithhh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yaroslav-myrka-7a3307355" TargetMode="Externa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rikmirnij/Library/Containers/com.microsoft.Word/Data/Library/Application%20Support/Microsoft/Office/16.0/DTS/Search/%7b498031D0-316B-CE4E-80AA-79625581DC98%7dtf02918880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A7046A844E43E41BDEF9AF29E16F738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1A2331E3-56A2-7A4F-90C3-22674A36F765}"/>
      </w:docPartPr>
      <w:docPartBody>
        <w:p w:rsidR="00000000" w:rsidRDefault="00000000">
          <w:pPr>
            <w:pStyle w:val="3A7046A844E43E41BDEF9AF29E16F738"/>
          </w:pPr>
          <w:r>
            <w:rPr>
              <w:lang w:bidi="sk-SK"/>
            </w:rPr>
            <w:t>Vzdelanie</w:t>
          </w:r>
        </w:p>
      </w:docPartBody>
    </w:docPart>
    <w:docPart>
      <w:docPartPr>
        <w:name w:val="B7E1C25931DBA0479F737C25BBA6C417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D4A072BD-4E96-7742-9766-21D53DE637FB}"/>
      </w:docPartPr>
      <w:docPartBody>
        <w:p w:rsidR="00000000" w:rsidRDefault="00000000">
          <w:pPr>
            <w:pStyle w:val="B7E1C25931DBA0479F737C25BBA6C417"/>
          </w:pPr>
          <w:r>
            <w:rPr>
              <w:lang w:bidi="sk-SK"/>
            </w:rPr>
            <w:t>Zručnosti a schopnosti</w:t>
          </w:r>
        </w:p>
      </w:docPartBody>
    </w:docPart>
    <w:docPart>
      <w:docPartPr>
        <w:name w:val="B03D0D4CA68A0444A754E5532C46CB7A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0ADE6680-A4C8-FC4B-A1AC-70F3FA3ED570}"/>
      </w:docPartPr>
      <w:docPartBody>
        <w:p w:rsidR="00000000" w:rsidRDefault="00000000">
          <w:pPr>
            <w:pStyle w:val="B03D0D4CA68A0444A754E5532C46CB7A"/>
          </w:pPr>
          <w:r>
            <w:rPr>
              <w:lang w:bidi="sk-SK"/>
            </w:rPr>
            <w:t>Skúsenosti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HGMinchoB">
    <w:altName w:val="Yu Mincho Demibold"/>
    <w:panose1 w:val="020B0604020202020204"/>
    <w:charset w:val="8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958"/>
    <w:rsid w:val="00053958"/>
    <w:rsid w:val="00247219"/>
    <w:rsid w:val="00D4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k-UA" w:eastAsia="sk-S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customStyle="1" w:styleId="E3B9C5A69BE6C546AB931A815838E312">
    <w:name w:val="E3B9C5A69BE6C546AB931A815838E312"/>
  </w:style>
  <w:style w:type="paragraph" w:customStyle="1" w:styleId="4EE708B6E59A364785A20ACB5FABEF52">
    <w:name w:val="4EE708B6E59A364785A20ACB5FABEF52"/>
  </w:style>
  <w:style w:type="paragraph" w:customStyle="1" w:styleId="34AD513D76B9E648BFF40908216AF5A0">
    <w:name w:val="34AD513D76B9E648BFF40908216AF5A0"/>
  </w:style>
  <w:style w:type="paragraph" w:customStyle="1" w:styleId="0F9D24611B483346951A5CCB46F2732B">
    <w:name w:val="0F9D24611B483346951A5CCB46F2732B"/>
  </w:style>
  <w:style w:type="paragraph" w:customStyle="1" w:styleId="D2D6710EB74BD042BAC0C68D4B0B1B5E">
    <w:name w:val="D2D6710EB74BD042BAC0C68D4B0B1B5E"/>
  </w:style>
  <w:style w:type="paragraph" w:customStyle="1" w:styleId="CC3B0352A38AC54EAA9E6A0BF6574DE2">
    <w:name w:val="CC3B0352A38AC54EAA9E6A0BF6574DE2"/>
  </w:style>
  <w:style w:type="paragraph" w:customStyle="1" w:styleId="3A7046A844E43E41BDEF9AF29E16F738">
    <w:name w:val="3A7046A844E43E41BDEF9AF29E16F738"/>
  </w:style>
  <w:style w:type="paragraph" w:customStyle="1" w:styleId="C6B1F473187AA04BB20DF74DFB1A7C1F">
    <w:name w:val="C6B1F473187AA04BB20DF74DFB1A7C1F"/>
  </w:style>
  <w:style w:type="paragraph" w:customStyle="1" w:styleId="28E44C45D8596F4F945B4026F1E74940">
    <w:name w:val="28E44C45D8596F4F945B4026F1E74940"/>
  </w:style>
  <w:style w:type="paragraph" w:customStyle="1" w:styleId="5F8F6BC702AFE24E8353379AFF80E222">
    <w:name w:val="5F8F6BC702AFE24E8353379AFF80E222"/>
  </w:style>
  <w:style w:type="paragraph" w:customStyle="1" w:styleId="EAEC51E1761A4A4DB65B0BB78D84D514">
    <w:name w:val="EAEC51E1761A4A4DB65B0BB78D84D514"/>
  </w:style>
  <w:style w:type="paragraph" w:customStyle="1" w:styleId="816A00D8CAFCA1439123BED693640E2C">
    <w:name w:val="816A00D8CAFCA1439123BED693640E2C"/>
  </w:style>
  <w:style w:type="paragraph" w:customStyle="1" w:styleId="730A7896F9FAF44798CFDD0CCA5A63EA">
    <w:name w:val="730A7896F9FAF44798CFDD0CCA5A63EA"/>
  </w:style>
  <w:style w:type="paragraph" w:customStyle="1" w:styleId="EF744912C0651848B52B5245B6A11462">
    <w:name w:val="EF744912C0651848B52B5245B6A11462"/>
  </w:style>
  <w:style w:type="paragraph" w:customStyle="1" w:styleId="7494CA8DD4F64E4DBDBCE30337737795">
    <w:name w:val="7494CA8DD4F64E4DBDBCE30337737795"/>
  </w:style>
  <w:style w:type="paragraph" w:customStyle="1" w:styleId="B7E1C25931DBA0479F737C25BBA6C417">
    <w:name w:val="B7E1C25931DBA0479F737C25BBA6C417"/>
  </w:style>
  <w:style w:type="paragraph" w:customStyle="1" w:styleId="9048821193F87E469194688FCA4AA2BB">
    <w:name w:val="9048821193F87E469194688FCA4AA2BB"/>
  </w:style>
  <w:style w:type="paragraph" w:customStyle="1" w:styleId="4454BEB0393E0E44B15D1307741C976A">
    <w:name w:val="4454BEB0393E0E44B15D1307741C976A"/>
  </w:style>
  <w:style w:type="paragraph" w:customStyle="1" w:styleId="1D087A340ADCE84F8FC9FAFD5EA08265">
    <w:name w:val="1D087A340ADCE84F8FC9FAFD5EA08265"/>
  </w:style>
  <w:style w:type="paragraph" w:customStyle="1" w:styleId="573E8BFF05691E43BD8C0BAE97D35332">
    <w:name w:val="573E8BFF05691E43BD8C0BAE97D35332"/>
  </w:style>
  <w:style w:type="paragraph" w:customStyle="1" w:styleId="B25AE7383B0EF345B37C4E3C15595DAB">
    <w:name w:val="B25AE7383B0EF345B37C4E3C15595DAB"/>
  </w:style>
  <w:style w:type="paragraph" w:customStyle="1" w:styleId="6DF01CEE97BDDF479CD367A425EC598D">
    <w:name w:val="6DF01CEE97BDDF479CD367A425EC598D"/>
  </w:style>
  <w:style w:type="paragraph" w:customStyle="1" w:styleId="5AD1974152EC5B4490C03B9A79950EA0">
    <w:name w:val="5AD1974152EC5B4490C03B9A79950EA0"/>
  </w:style>
  <w:style w:type="paragraph" w:customStyle="1" w:styleId="35A2243BC4D1144F9D8FB60E0ADBB4F9">
    <w:name w:val="35A2243BC4D1144F9D8FB60E0ADBB4F9"/>
  </w:style>
  <w:style w:type="paragraph" w:customStyle="1" w:styleId="B03D0D4CA68A0444A754E5532C46CB7A">
    <w:name w:val="B03D0D4CA68A0444A754E5532C46CB7A"/>
  </w:style>
  <w:style w:type="paragraph" w:customStyle="1" w:styleId="09B05E6BCAE07C4D8153B62A394E9EF4">
    <w:name w:val="09B05E6BCAE07C4D8153B62A394E9EF4"/>
  </w:style>
  <w:style w:type="paragraph" w:customStyle="1" w:styleId="BB8842F54FEC1744B14D7E667DED71E9">
    <w:name w:val="BB8842F54FEC1744B14D7E667DED71E9"/>
  </w:style>
  <w:style w:type="paragraph" w:customStyle="1" w:styleId="30906744E3388A448D1868FE94DEE65A">
    <w:name w:val="30906744E3388A448D1868FE94DEE65A"/>
  </w:style>
  <w:style w:type="paragraph" w:customStyle="1" w:styleId="76B548195250BF4A939562B925647E42">
    <w:name w:val="76B548195250BF4A939562B925647E42"/>
  </w:style>
  <w:style w:type="paragraph" w:customStyle="1" w:styleId="5C4458C3D0BF22488ABC426A87E73558">
    <w:name w:val="5C4458C3D0BF22488ABC426A87E73558"/>
  </w:style>
  <w:style w:type="paragraph" w:customStyle="1" w:styleId="C43D548E0CEE0F4E9A2CB1FC81301C41">
    <w:name w:val="C43D548E0CEE0F4E9A2CB1FC81301C41"/>
  </w:style>
  <w:style w:type="paragraph" w:customStyle="1" w:styleId="5B19D8BC6F8C4B49BC1FEF0B5453FBDD">
    <w:name w:val="5B19D8BC6F8C4B49BC1FEF0B5453FBDD"/>
  </w:style>
  <w:style w:type="paragraph" w:customStyle="1" w:styleId="CDFC98F00F2DD1489B24AF0D45923E55">
    <w:name w:val="CDFC98F00F2DD1489B24AF0D45923E5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F8DA60-E065-47FB-AA18-840CEE00C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Životopis (farebný).dotx</Template>
  <TotalTime>18</TotalTime>
  <Pages>1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Ярослав Мирка</dc:creator>
  <cp:keywords/>
  <cp:lastModifiedBy>Yaroslav Myrka</cp:lastModifiedBy>
  <cp:revision>4</cp:revision>
  <dcterms:created xsi:type="dcterms:W3CDTF">2025-09-18T17:21:00Z</dcterms:created>
  <dcterms:modified xsi:type="dcterms:W3CDTF">2025-09-18T17:44:00Z</dcterms:modified>
  <cp:version/>
</cp:coreProperties>
</file>